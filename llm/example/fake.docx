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38E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hello</w:t>
      </w:r>
    </w:p>
    <w:p w14:paraId="0ABA0E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rag</w:t>
      </w:r>
      <w:bookmarkStart w:id="0" w:name="_GoBack"/>
      <w:bookmarkEnd w:id="0"/>
    </w:p>
    <w:p w14:paraId="6BE811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石头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7BDE5B5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FFEF7C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2026-04-16T15:31:25Z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0C5AFF90831D81D54D90E06957A51E47_43</vt:lpwstr>
  </property>
</Properties>
</file>